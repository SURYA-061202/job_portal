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416" w:line="259" w:lineRule="auto"/>
        <w:ind w:left="0" w:firstLine="0"/>
      </w:pPr>
      <w:r>
        <w:rPr>
          <w:b/>
          <w:sz w:val="61"/>
        </w:rPr>
        <w:t>RAVI TEJA CHALUMURI</w:t>
      </w:r>
    </w:p>
    <w:p>
      <w:pPr>
        <w:spacing w:after="616"/>
        <w:ind w:left="-5"/>
      </w:pPr>
      <w:r>
        <w:rPr>
          <w:sz w:val="37"/>
        </w:rPr>
        <w:t>Aspiring B IM Eng ineer | C ivil E ng ineering Grad uate | CAD Desig ner</w:t>
      </w:r>
    </w:p>
    <w:p>
      <w:pPr>
        <w:spacing w:after="1305"/>
        <w:ind w:left="-5"/>
      </w:pPr>
      <w:r>
        <w:rPr>
          <w:sz w:val="37"/>
        </w:rPr>
        <w:t>Visakhapatnam, Ind ia | +91 -8 096 049 616 | ravitejachalum uri222 @gm ail.com</w:t>
      </w:r>
    </w:p>
    <w:p>
      <w:pPr>
        <w:pStyle w:val="1"/>
        <w:spacing w:after="50"/>
        <w:ind w:left="-5"/>
      </w:pPr>
      <w:r>
        <w:t>PROFESSIONAL SUMMARY</w:t>
      </w:r>
    </w:p>
    <w:p>
      <w:pPr>
        <w:spacing w:after="1077" w:line="374" w:lineRule="auto"/>
        <w:ind w:left="-5"/>
      </w:pPr>
      <w:r>
        <w:rPr>
          <w:sz w:val="37"/>
        </w:rPr>
        <w:t>Civil</w:t>
        <w:tab/>
        <w:t>E ngineering</w:t>
        <w:tab/>
        <w:t>g raduate</w:t>
        <w:tab/>
        <w:t>w ith</w:t>
        <w:tab/>
        <w:t>3+</w:t>
        <w:tab/>
        <w:t>years</w:t>
        <w:tab/>
        <w:t>of</w:t>
        <w:tab/>
        <w:t>experience</w:t>
        <w:tab/>
        <w:t>in</w:t>
        <w:tab/>
        <w:t>CAD</w:t>
        <w:tab/>
        <w:t>design</w:t>
        <w:tab/>
        <w:t>for</w:t>
        <w:tab/>
        <w:t>telecom infrastructure, now transitioning into B uild ing Inform ation M odeling (B IM ). Skilled in R evit and</w:t>
        <w:tab/>
        <w:t>AutoCAD</w:t>
        <w:tab/>
        <w:t>with</w:t>
        <w:tab/>
        <w:t>hand s-on</w:t>
        <w:tab/>
        <w:t>practice</w:t>
        <w:tab/>
        <w:t>in</w:t>
        <w:tab/>
        <w:t>m od eling</w:t>
        <w:tab/>
        <w:t>residential</w:t>
        <w:tab/>
        <w:t>projects,</w:t>
        <w:tab/>
        <w:t>creating construction d ocum entation, and generating B OQs. E ag er to contrib ute</w:t>
        <w:tab/>
        <w:t>to collaborative B IM</w:t>
        <w:tab/>
        <w:t>workflows</w:t>
        <w:tab/>
        <w:t>and</w:t>
        <w:tab/>
        <w:t>further develop</w:t>
        <w:tab/>
        <w:t>expertise</w:t>
        <w:tab/>
        <w:t>in</w:t>
        <w:tab/>
        <w:t>3D</w:t>
        <w:tab/>
        <w:t>m od eling , coord ination, and</w:t>
        <w:tab/>
        <w:t>dig ital construction practices.</w:t>
      </w:r>
    </w:p>
    <w:p>
      <w:pPr>
        <w:pStyle w:val="1"/>
        <w:spacing w:after="37"/>
        <w:ind w:left="-5"/>
      </w:pPr>
      <w:r>
        <w:t>TECHNICAL SKILLS</w:t>
      </w:r>
    </w:p>
    <w:p>
      <w:pPr>
        <w:spacing w:after="134" w:line="259" w:lineRule="auto"/>
        <w:ind w:left="-5"/>
      </w:pPr>
      <w:r>
        <w:rPr>
          <w:b/>
          <w:sz w:val="47"/>
        </w:rPr>
        <w:t>AutoCAD 2D &amp; 3D</w:t>
      </w:r>
    </w:p>
    <w:p>
      <w:pPr>
        <w:numPr>
          <w:ilvl w:val="0"/>
          <w:numId w:val="1"/>
        </w:numPr>
        <w:spacing w:after="144"/>
        <w:ind w:left="1425" w:hanging="720"/>
      </w:pPr>
      <w:r>
        <w:t>Creating or Drafting floor plans, elevation &amp; sectional views</w:t>
      </w:r>
    </w:p>
    <w:p>
      <w:pPr>
        <w:numPr>
          <w:ilvl w:val="0"/>
          <w:numId w:val="1"/>
        </w:numPr>
        <w:spacing w:after="401"/>
        <w:ind w:left="1425" w:hanging="720"/>
      </w:pPr>
      <w:r>
        <w:t>3D Modeling</w:t>
      </w:r>
    </w:p>
    <w:p>
      <w:pPr>
        <w:spacing w:after="134" w:line="259" w:lineRule="auto"/>
        <w:ind w:left="-5"/>
      </w:pPr>
      <w:r>
        <w:rPr>
          <w:b/>
          <w:sz w:val="47"/>
        </w:rPr>
        <w:t>Revit</w:t>
      </w:r>
    </w:p>
    <w:p>
      <w:pPr>
        <w:numPr>
          <w:ilvl w:val="0"/>
          <w:numId w:val="1"/>
        </w:numPr>
        <w:spacing w:after="150"/>
        <w:ind w:left="1425" w:hanging="720"/>
      </w:pPr>
      <w:r>
        <w:t>Creating 3D models, Elevations</w:t>
      </w:r>
    </w:p>
    <w:p>
      <w:pPr>
        <w:numPr>
          <w:ilvl w:val="0"/>
          <w:numId w:val="1"/>
        </w:numPr>
        <w:spacing w:after="151"/>
        <w:ind w:left="1425" w:hanging="720"/>
      </w:pPr>
      <w:r>
        <w:t>Creating Parametric families</w:t>
      </w:r>
    </w:p>
    <w:p>
      <w:pPr>
        <w:numPr>
          <w:ilvl w:val="0"/>
          <w:numId w:val="1"/>
        </w:numPr>
        <w:spacing w:after="147"/>
        <w:ind w:left="1425" w:hanging="720"/>
      </w:pPr>
      <w:r>
        <w:t>Creating parametric Modeling</w:t>
      </w:r>
    </w:p>
    <w:p>
      <w:pPr>
        <w:numPr>
          <w:ilvl w:val="0"/>
          <w:numId w:val="1"/>
        </w:numPr>
        <w:spacing w:after="362"/>
        <w:ind w:left="1425" w:hanging="720"/>
      </w:pPr>
      <w:r>
        <w:t>Curved wall design</w:t>
      </w:r>
    </w:p>
    <w:p>
      <w:pPr>
        <w:pStyle w:val="2"/>
        <w:spacing w:after="145"/>
        <w:ind w:left="-5"/>
      </w:pPr>
      <w:r>
        <w:t>BIM</w:t>
      </w:r>
    </w:p>
    <w:p>
      <w:pPr>
        <w:numPr>
          <w:ilvl w:val="0"/>
          <w:numId w:val="2"/>
        </w:numPr>
        <w:spacing w:after="142"/>
        <w:ind w:left="1425" w:hanging="720"/>
      </w:pPr>
      <w:r>
        <w:t>BIM 360</w:t>
      </w:r>
    </w:p>
    <w:p>
      <w:pPr>
        <w:numPr>
          <w:ilvl w:val="0"/>
          <w:numId w:val="2"/>
        </w:numPr>
        <w:spacing w:after="143"/>
        <w:ind w:left="1425" w:hanging="720"/>
      </w:pPr>
      <w:r>
        <w:t>Clash detection</w:t>
      </w:r>
      <w:bookmarkStart w:id="0" w:name="_GoBack"/>
      <w:bookmarkEnd w:id="0"/>
    </w:p>
    <w:p>
      <w:pPr>
        <w:numPr>
          <w:ilvl w:val="0"/>
          <w:numId w:val="2"/>
        </w:numPr>
        <w:spacing w:after="394"/>
        <w:ind w:left="1425" w:hanging="720"/>
      </w:pPr>
      <w:r>
        <w:t>Quantity takeoff</w:t>
      </w:r>
    </w:p>
    <w:p>
      <w:pPr>
        <w:pStyle w:val="2"/>
        <w:spacing w:after="140"/>
        <w:ind w:left="-5"/>
      </w:pPr>
      <w:r>
        <w:t>3ds MAX</w:t>
      </w:r>
    </w:p>
    <w:p>
      <w:pPr>
        <w:numPr>
          <w:ilvl w:val="0"/>
          <w:numId w:val="3"/>
        </w:numPr>
        <w:spacing w:after="146"/>
        <w:ind w:left="1425" w:hanging="720"/>
      </w:pPr>
      <w:r>
        <w:t>3D modeling</w:t>
      </w:r>
    </w:p>
    <w:p>
      <w:pPr>
        <w:numPr>
          <w:ilvl w:val="0"/>
          <w:numId w:val="3"/>
        </w:numPr>
        <w:spacing w:after="146"/>
        <w:ind w:left="1425" w:hanging="720"/>
      </w:pPr>
      <w:r>
        <w:t>Placing components</w:t>
      </w:r>
    </w:p>
    <w:p>
      <w:pPr>
        <w:numPr>
          <w:ilvl w:val="0"/>
          <w:numId w:val="3"/>
        </w:numPr>
        <w:spacing w:after="362"/>
        <w:ind w:left="1425" w:hanging="720"/>
      </w:pPr>
      <w:r>
        <w:t>Planning Interiors</w:t>
      </w:r>
    </w:p>
    <w:p>
      <w:pPr>
        <w:pStyle w:val="2"/>
        <w:spacing w:after="156"/>
        <w:ind w:left="-5"/>
      </w:pPr>
      <w:r>
        <w:t>V-ray</w:t>
      </w:r>
    </w:p>
    <w:p>
      <w:pPr>
        <w:numPr>
          <w:ilvl w:val="0"/>
          <w:numId w:val="4"/>
        </w:numPr>
        <w:spacing w:after="150"/>
        <w:ind w:left="1425" w:hanging="720"/>
      </w:pPr>
      <w:r>
        <w:t>Applying materials</w:t>
      </w:r>
    </w:p>
    <w:p>
      <w:pPr>
        <w:numPr>
          <w:ilvl w:val="0"/>
          <w:numId w:val="4"/>
        </w:numPr>
        <w:ind w:left="1425" w:hanging="720"/>
      </w:pPr>
      <w:r>
        <w:t>Placing v-ray lights and camara</w:t>
      </w:r>
    </w:p>
    <w:p>
      <w:pPr>
        <w:numPr>
          <w:ilvl w:val="0"/>
          <w:numId w:val="4"/>
        </w:numPr>
        <w:spacing w:after="375"/>
        <w:ind w:left="1425" w:hanging="720"/>
      </w:pPr>
      <w:r>
        <w:t>Render settings and rendering</w:t>
      </w:r>
    </w:p>
    <w:p>
      <w:pPr>
        <w:pStyle w:val="2"/>
        <w:spacing w:after="150"/>
        <w:ind w:left="-5"/>
      </w:pPr>
      <w:r>
        <w:t>Staad PRO</w:t>
      </w:r>
    </w:p>
    <w:p>
      <w:pPr>
        <w:numPr>
          <w:ilvl w:val="0"/>
          <w:numId w:val="5"/>
        </w:numPr>
        <w:spacing w:after="168"/>
        <w:ind w:left="1425" w:hanging="720"/>
      </w:pPr>
      <w:r>
        <w:t>Modeling and design structural components</w:t>
      </w:r>
    </w:p>
    <w:p>
      <w:pPr>
        <w:numPr>
          <w:ilvl w:val="0"/>
          <w:numId w:val="5"/>
        </w:numPr>
        <w:spacing w:after="362"/>
        <w:ind w:left="1425" w:hanging="720"/>
      </w:pPr>
      <w:r>
        <w:t>Structural analysis</w:t>
      </w:r>
    </w:p>
    <w:p>
      <w:pPr>
        <w:pStyle w:val="2"/>
        <w:spacing w:after="137"/>
        <w:ind w:left="-5"/>
      </w:pPr>
      <w:r>
        <w:t>Excel</w:t>
      </w:r>
    </w:p>
    <w:p>
      <w:pPr>
        <w:numPr>
          <w:ilvl w:val="0"/>
          <w:numId w:val="6"/>
        </w:numPr>
        <w:spacing w:after="147"/>
        <w:ind w:left="1425" w:hanging="720"/>
      </w:pPr>
      <w:r>
        <w:t>Creating Excel tables</w:t>
      </w:r>
    </w:p>
    <w:p>
      <w:pPr>
        <w:numPr>
          <w:ilvl w:val="0"/>
          <w:numId w:val="6"/>
        </w:numPr>
        <w:spacing w:after="1117"/>
        <w:ind w:left="1425" w:hanging="720"/>
      </w:pPr>
      <w:r>
        <w:t>Managing excel data</w:t>
      </w:r>
    </w:p>
    <w:p>
      <w:pPr>
        <w:pStyle w:val="1"/>
        <w:spacing w:after="50"/>
        <w:ind w:left="-5"/>
      </w:pPr>
      <w:r>
        <w:t>PROFESSIONAL EXPERIENCE</w:t>
      </w:r>
    </w:p>
    <w:p>
      <w:pPr>
        <w:spacing w:after="562"/>
        <w:ind w:left="-5"/>
      </w:pPr>
      <w:r>
        <w:rPr>
          <w:sz w:val="37"/>
        </w:rPr>
        <w:t>CAD Desig n specialist</w:t>
      </w:r>
    </w:p>
    <w:p>
      <w:pPr>
        <w:pStyle w:val="2"/>
        <w:ind w:left="-5"/>
      </w:pPr>
      <w:r>
        <w:t>CYIENT Ltd, Visakhapatnam, India</w:t>
      </w:r>
    </w:p>
    <w:p>
      <w:pPr>
        <w:ind w:left="10"/>
      </w:pPr>
      <w:r>
        <w:t>Dec 2021 – Feb 2025</w:t>
      </w:r>
    </w:p>
    <w:p>
      <w:pPr>
        <w:numPr>
          <w:ilvl w:val="0"/>
          <w:numId w:val="7"/>
        </w:numPr>
        <w:ind w:left="200" w:hanging="200"/>
      </w:pPr>
      <w:r>
        <w:t>Developed accurate 2D/3D AutoCAD designs for fiber and telecom infrastructure projects.</w:t>
      </w:r>
    </w:p>
    <w:p>
      <w:pPr>
        <w:numPr>
          <w:ilvl w:val="0"/>
          <w:numId w:val="7"/>
        </w:numPr>
        <w:ind w:left="200" w:hanging="200"/>
      </w:pPr>
      <w:r>
        <w:t>Delivered network layouts (aerial and underground) compliant with client standards.</w:t>
      </w:r>
    </w:p>
    <w:p>
      <w:pPr>
        <w:numPr>
          <w:ilvl w:val="0"/>
          <w:numId w:val="7"/>
        </w:numPr>
        <w:ind w:left="200" w:hanging="200"/>
      </w:pPr>
      <w:r>
        <w:t>Supported planning of network expansions using GIS and spatial data.</w:t>
      </w:r>
    </w:p>
    <w:p>
      <w:pPr>
        <w:numPr>
          <w:ilvl w:val="0"/>
          <w:numId w:val="7"/>
        </w:numPr>
        <w:spacing w:after="667"/>
        <w:ind w:left="200" w:hanging="200"/>
      </w:pPr>
      <w:r>
        <w:t>Maintained high drafting accuracy and collaborated with engineering teams.</w:t>
      </w:r>
    </w:p>
    <w:p>
      <w:pPr>
        <w:pStyle w:val="1"/>
        <w:spacing w:after="406"/>
        <w:ind w:left="-5"/>
      </w:pPr>
      <w:r>
        <w:t>PROJECTS</w:t>
      </w:r>
    </w:p>
    <w:p>
      <w:pPr>
        <w:pStyle w:val="2"/>
        <w:ind w:left="-5"/>
      </w:pPr>
      <w:r>
        <w:t>Residential BIM Model – Revit (Personal Project)</w:t>
      </w:r>
    </w:p>
    <w:p>
      <w:pPr>
        <w:numPr>
          <w:ilvl w:val="0"/>
          <w:numId w:val="8"/>
        </w:numPr>
        <w:ind w:left="200" w:hanging="200"/>
      </w:pPr>
      <w:r>
        <w:t>Modeled a 3-story, 2500 sq ft residential building.</w:t>
      </w:r>
    </w:p>
    <w:p>
      <w:pPr>
        <w:numPr>
          <w:ilvl w:val="0"/>
          <w:numId w:val="8"/>
        </w:numPr>
        <w:ind w:left="200" w:hanging="200"/>
      </w:pPr>
      <w:r>
        <w:t>Created detailed floor plans, sections, elevations.</w:t>
      </w:r>
    </w:p>
    <w:p>
      <w:pPr>
        <w:numPr>
          <w:ilvl w:val="0"/>
          <w:numId w:val="8"/>
        </w:numPr>
        <w:ind w:left="200" w:hanging="200"/>
      </w:pPr>
      <w:r>
        <w:t>Generated schedules and material BOQ directly from the model.</w:t>
      </w:r>
    </w:p>
    <w:p>
      <w:pPr>
        <w:numPr>
          <w:ilvl w:val="0"/>
          <w:numId w:val="8"/>
        </w:numPr>
        <w:spacing w:after="499"/>
        <w:ind w:left="200" w:hanging="200"/>
      </w:pPr>
      <w:r>
        <w:t>Applied families for fixtures and produced printable documentation.</w:t>
      </w:r>
    </w:p>
    <w:p>
      <w:pPr>
        <w:pStyle w:val="2"/>
        <w:ind w:left="-5"/>
      </w:pPr>
      <w:r>
        <w:t>AutoCAD Residential Design – 2BHK/3BHK Layouts</w:t>
      </w:r>
    </w:p>
    <w:p>
      <w:pPr>
        <w:numPr>
          <w:ilvl w:val="0"/>
          <w:numId w:val="9"/>
        </w:numPr>
        <w:ind w:left="200" w:hanging="200"/>
      </w:pPr>
      <w:r>
        <w:t>Developed detailed 2D plans with furniture layout, site plan, setbacks, and landscaping.</w:t>
      </w:r>
    </w:p>
    <w:p>
      <w:pPr>
        <w:numPr>
          <w:ilvl w:val="0"/>
          <w:numId w:val="9"/>
        </w:numPr>
        <w:spacing w:after="500"/>
        <w:ind w:left="200" w:hanging="200"/>
      </w:pPr>
      <w:r>
        <w:t>Created elevations and cross-sections aligned with real-world design principles.</w:t>
      </w:r>
    </w:p>
    <w:p>
      <w:pPr>
        <w:pStyle w:val="2"/>
        <w:ind w:left="-5"/>
      </w:pPr>
      <w:r>
        <w:t>2D to 3D Conversion Project – AutoCAD</w:t>
      </w:r>
    </w:p>
    <w:p>
      <w:pPr>
        <w:numPr>
          <w:ilvl w:val="0"/>
          <w:numId w:val="10"/>
        </w:numPr>
        <w:ind w:left="200" w:hanging="200"/>
      </w:pPr>
      <w:r>
        <w:t>Transformed flat floor plans into 3D views using AutoCAD’s 3D tools.</w:t>
      </w:r>
    </w:p>
    <w:p>
      <w:pPr>
        <w:numPr>
          <w:ilvl w:val="0"/>
          <w:numId w:val="10"/>
        </w:numPr>
        <w:spacing w:after="1647"/>
        <w:ind w:left="200" w:hanging="200"/>
      </w:pPr>
      <w:r>
        <w:t>Applied basic rendering and material tagging for presentation.</w:t>
      </w:r>
    </w:p>
    <w:p>
      <w:pPr>
        <w:pStyle w:val="1"/>
        <w:ind w:left="-5"/>
      </w:pPr>
      <w:r>
        <w:t>EDUCATION</w:t>
      </w:r>
    </w:p>
    <w:p>
      <w:pPr>
        <w:ind w:left="10"/>
      </w:pPr>
      <w:r>
        <w:t>B. Tech in Civil Engineering</w:t>
      </w:r>
    </w:p>
    <w:p>
      <w:pPr>
        <w:spacing w:after="669"/>
        <w:ind w:left="10"/>
      </w:pPr>
      <w:r>
        <w:t>Avanthi Institute of Engineering and Technology, 2018 – 2022</w:t>
      </w:r>
    </w:p>
    <w:p>
      <w:pPr>
        <w:pStyle w:val="1"/>
        <w:ind w:left="-5"/>
      </w:pPr>
      <w:r>
        <w:t>LANGUAGES</w:t>
      </w:r>
    </w:p>
    <w:p>
      <w:pPr>
        <w:ind w:left="10"/>
      </w:pPr>
      <w:r>
        <w:t>English (Proficient) | Telugu (Native)</w:t>
      </w:r>
    </w:p>
    <w:p>
      <w:pPr>
        <w:ind w:left="13570"/>
      </w:pPr>
      <w:r>
        <w:t>Thanks and regards.</w:t>
      </w:r>
    </w:p>
    <w:p>
      <w:pPr>
        <w:ind w:left="13670"/>
      </w:pPr>
      <w:r>
        <w:t>Chalumuri Ravi Teja</w:t>
      </w:r>
    </w:p>
    <w:sectPr>
      <w:pgSz w:w="24480" w:h="31680"/>
      <w:pgMar w:top="2955" w:right="3577" w:bottom="3198" w:left="3600" w:header="720" w:footer="720" w:gutter="0"/>
      <w:docGrid w:linePitch="6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E222B0E"/>
    <w:multiLevelType w:val="hybrid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425" w:hanging="1425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18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20" w:hanging="25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40" w:hanging="32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96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80" w:hanging="468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400" w:hanging="54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61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40" w:hanging="68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</w:abstractNum>
  <w:abstractNum w:abstractNumId="1">
    <w:nsid w:val="72DE125A"/>
    <w:multiLevelType w:val="hybrid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425" w:hanging="1425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18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20" w:hanging="25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40" w:hanging="32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96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80" w:hanging="468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400" w:hanging="54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61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40" w:hanging="68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</w:abstractNum>
  <w:abstractNum w:abstractNumId="2">
    <w:nsid w:val="793F4770"/>
    <w:multiLevelType w:val="hybrid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425" w:hanging="1425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18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20" w:hanging="25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40" w:hanging="32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96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80" w:hanging="468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400" w:hanging="54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61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40" w:hanging="68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</w:abstractNum>
  <w:abstractNum w:abstractNumId="3">
    <w:nsid w:val="2FB90B33"/>
    <w:multiLevelType w:val="hybrid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425" w:hanging="1425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18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20" w:hanging="25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40" w:hanging="32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96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80" w:hanging="468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400" w:hanging="54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61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40" w:hanging="68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</w:abstractNum>
  <w:abstractNum w:abstractNumId="4">
    <w:nsid w:val="0F945CBF"/>
    <w:multiLevelType w:val="hybrid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425" w:hanging="1425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18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20" w:hanging="25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40" w:hanging="32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96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80" w:hanging="468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400" w:hanging="54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61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40" w:hanging="68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</w:abstractNum>
  <w:abstractNum w:abstractNumId="5">
    <w:nsid w:val="1A655D72"/>
    <w:multiLevelType w:val="hybridMultilevel"/>
    <w:tmpl w:val="FFFFFFFF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425" w:hanging="1425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18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20" w:hanging="25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240" w:hanging="32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96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80" w:hanging="468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400" w:hanging="540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612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40" w:hanging="6840"/>
      </w:pPr>
      <w:rPr>
        <w:rFonts w:ascii="Noto Sans" w:hAnsi="Noto Sans" w:eastAsia="Noto Sans" w:cs="Noto Sans"/>
        <w:b w:val="0"/>
        <w:i w:val="0"/>
        <w:strike w:val="0"/>
        <w:dstrike w:val="0"/>
        <w:color w:val="000000"/>
        <w:sz w:val="46"/>
        <w:szCs w:val="46"/>
        <w:u w:val="none" w:color="000000"/>
        <w:vertAlign w:val="baseline"/>
      </w:rPr>
    </w:lvl>
  </w:abstractNum>
  <w:abstractNum w:abstractNumId="6">
    <w:nsid w:val="7B471680"/>
    <w:multiLevelType w:val="hybridMultilevel"/>
    <w:tmpl w:val="FFFFFFFF"/>
    <w:lvl w:ilvl="0">
      <w:start w:val="1"/>
      <w:numFmt w:val="bullet"/>
      <w:lvlRestart w:val="0"/>
      <w:lvlText w:val="-"/>
      <w:lvlJc w:val="left"/>
      <w:pPr>
        <w:tabs>
          <w:tab w:val="num" w:pos="0"/>
        </w:tabs>
        <w:ind w:left="200" w:hanging="2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</w:abstractNum>
  <w:abstractNum w:abstractNumId="7">
    <w:nsid w:val="245B7D65"/>
    <w:multiLevelType w:val="hybridMultilevel"/>
    <w:tmpl w:val="FFFFFFFF"/>
    <w:lvl w:ilvl="0">
      <w:start w:val="1"/>
      <w:numFmt w:val="bullet"/>
      <w:lvlRestart w:val="0"/>
      <w:lvlText w:val="-"/>
      <w:lvlJc w:val="left"/>
      <w:pPr>
        <w:tabs>
          <w:tab w:val="num" w:pos="0"/>
        </w:tabs>
        <w:ind w:left="200" w:hanging="2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</w:abstractNum>
  <w:abstractNum w:abstractNumId="8">
    <w:nsid w:val="6A8C5660"/>
    <w:multiLevelType w:val="hybridMultilevel"/>
    <w:tmpl w:val="FFFFFFFF"/>
    <w:lvl w:ilvl="0">
      <w:start w:val="1"/>
      <w:numFmt w:val="bullet"/>
      <w:lvlRestart w:val="0"/>
      <w:lvlText w:val="-"/>
      <w:lvlJc w:val="left"/>
      <w:pPr>
        <w:tabs>
          <w:tab w:val="num" w:pos="0"/>
        </w:tabs>
        <w:ind w:left="200" w:hanging="2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</w:abstractNum>
  <w:abstractNum w:abstractNumId="9">
    <w:nsid w:val="569F69C0"/>
    <w:multiLevelType w:val="hybridMultilevel"/>
    <w:tmpl w:val="FFFFFFFF"/>
    <w:lvl w:ilvl="0">
      <w:start w:val="1"/>
      <w:numFmt w:val="bullet"/>
      <w:lvlRestart w:val="0"/>
      <w:lvlText w:val="-"/>
      <w:lvlJc w:val="left"/>
      <w:pPr>
        <w:tabs>
          <w:tab w:val="num" w:pos="0"/>
        </w:tabs>
        <w:ind w:left="200" w:hanging="2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45"/>
        <w:szCs w:val="45"/>
        <w:u w:val="none" w:color="000000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66"/>
  <w:bordersDoNotSurroundHeader/>
  <w:bordersDoNotSurroundFooter/>
  <w:defaultTabStop w:val="720"/>
  <w:drawingGridHorizontalSpacing w:val="225"/>
  <w:drawingGridVerticalSpacing w:val="30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3" w:line="264" w:lineRule="auto"/>
      <w:ind w:left="730" w:hanging="10"/>
    </w:pPr>
    <w:rPr>
      <w:rFonts w:ascii="Calibri" w:eastAsia="Calibri" w:cs="Calibri" w:hAnsi="Calibri"/>
      <w:color w:val="000000"/>
      <w:kern w:val="2"/>
      <w:sz w:val="45"/>
      <w:szCs w:val="24"/>
      <w:lang w:val="en-US" w:eastAsia="en-US" w:bidi="ar-SA"/>
    </w:rPr>
  </w:style>
  <w:style w:type="paragraph" w:styleId="1">
    <w:name w:val="heading 1"/>
    <w:next w:val="0"/>
    <w:pPr>
      <w:keepNext/>
      <w:keepLines/>
      <w:spacing w:after="0" w:line="259" w:lineRule="auto"/>
      <w:ind w:left="10" w:hanging="10"/>
      <w:outlineLvl w:val="0"/>
    </w:pPr>
    <w:rPr>
      <w:rFonts w:ascii="Calibri" w:eastAsia="Calibri" w:cs="Calibri" w:hAnsi="Calibri"/>
      <w:b/>
      <w:color w:val="365F91"/>
      <w:kern w:val="2"/>
      <w:sz w:val="55"/>
      <w:szCs w:val="24"/>
      <w:lang w:val="en-US" w:eastAsia="en-US" w:bidi="ar-SA"/>
    </w:rPr>
  </w:style>
  <w:style w:type="paragraph" w:styleId="2">
    <w:name w:val="heading 2"/>
    <w:next w:val="0"/>
    <w:pPr>
      <w:keepNext/>
      <w:keepLines/>
      <w:spacing w:after="0" w:line="259" w:lineRule="auto"/>
      <w:ind w:left="10" w:hanging="10"/>
      <w:outlineLvl w:val="1"/>
    </w:pPr>
    <w:rPr>
      <w:rFonts w:ascii="Calibri" w:eastAsia="Calibri" w:cs="Calibri" w:hAnsi="Calibri"/>
      <w:b/>
      <w:color w:val="000000"/>
      <w:kern w:val="2"/>
      <w:sz w:val="45"/>
      <w:szCs w:val="24"/>
      <w:lang w:val="en-US" w:eastAsia="en-US" w:bidi="ar-SA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395</Words>
  <Characters>2145</Characters>
  <Lines>64</Lines>
  <Paragraphs>59</Paragraphs>
  <CharactersWithSpaces>2484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2</cp:revision>
  <dcterms:created xsi:type="dcterms:W3CDTF">2025-05-24T07:03:00Z</dcterms:created>
  <dcterms:modified xsi:type="dcterms:W3CDTF">2025-05-24T11:58:16Z</dcterms:modified>
</cp:coreProperties>
</file>